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👑 KRISH COLOUR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Learning Game • Demo Mode﻿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Current Round﻿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Next Round In﻿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30s﻿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Virtual Balance (demo only)﻿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🪙 1000﻿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 real money • No deposits • No withdrawals﻿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Choose a colour﻿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RED GREEN VIOLET﻿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Choose size﻿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BIG SMALL﻿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Choose an option to see a demo result.﻿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Reset Demo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Recent Results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 results yet.﻿</w:t>
      </w:r>
    </w:p>
    <w:p>
      <w:pPr>
        <w:rPr>
          <w:rFonts w:hint="eastAsia"/>
        </w:rPr>
      </w:pPr>
    </w:p>
    <w:p>
      <w:r>
        <w:rPr>
          <w:rFonts w:hint="eastAsia"/>
        </w:rPr>
        <w:t>Learning project only. Results are random and do not predict real events. Virtual coins have no cash value.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75</Words>
  <Characters>342</Characters>
  <Lines>37</Lines>
  <Paragraphs>18</Paragraphs>
  <CharactersWithSpaces>397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2026-10-12T14:35:22Z</dcterms:modified>
</cp:coreProperties>
</file>